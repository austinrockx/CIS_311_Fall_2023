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70"/>
        <w:gridCol w:w="270"/>
        <w:gridCol w:w="3122"/>
        <w:gridCol w:w="928"/>
        <w:gridCol w:w="6102"/>
      </w:tblGrid>
      <w:tr w:rsidR="003D1B71" w:rsidRPr="0084689D" w14:paraId="3A560C0D" w14:textId="77777777" w:rsidTr="00475BCA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E375410" w14:textId="4F7F7753" w:rsidR="003D1B71" w:rsidRPr="0084689D" w:rsidRDefault="003D1B71" w:rsidP="003D1B71">
            <w:pPr>
              <w:pStyle w:val="BodyText"/>
              <w:kinsoku w:val="0"/>
              <w:overflowPunct w:val="0"/>
              <w:ind w:left="-120"/>
              <w:rPr>
                <w:rFonts w:cstheme="minorHAnsi"/>
              </w:rPr>
            </w:pPr>
          </w:p>
        </w:tc>
        <w:tc>
          <w:tcPr>
            <w:tcW w:w="928" w:type="dxa"/>
            <w:vMerge w:val="restart"/>
            <w:tcBorders>
              <w:bottom w:val="nil"/>
            </w:tcBorders>
          </w:tcPr>
          <w:p w14:paraId="0BA0D410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72C7" w:themeColor="accent2"/>
              </w:rPr>
            </w:pPr>
          </w:p>
        </w:tc>
        <w:tc>
          <w:tcPr>
            <w:tcW w:w="6102" w:type="dxa"/>
            <w:tcBorders>
              <w:bottom w:val="nil"/>
            </w:tcBorders>
          </w:tcPr>
          <w:p w14:paraId="33F43305" w14:textId="482D48D4" w:rsidR="003D1B71" w:rsidRPr="0084689D" w:rsidRDefault="00D84352" w:rsidP="00310F17">
            <w:pPr>
              <w:pStyle w:val="Title"/>
              <w:rPr>
                <w:rFonts w:asciiTheme="minorHAnsi" w:hAnsiTheme="minorHAnsi" w:cstheme="minorHAnsi"/>
              </w:rPr>
            </w:pPr>
            <w:r w:rsidRPr="0084689D">
              <w:rPr>
                <w:rFonts w:asciiTheme="minorHAnsi" w:hAnsiTheme="minorHAnsi" w:cstheme="minorHAnsi"/>
              </w:rPr>
              <w:t>Austin Lee Bennett</w:t>
            </w:r>
          </w:p>
        </w:tc>
      </w:tr>
      <w:tr w:rsidR="003D1B71" w:rsidRPr="0084689D" w14:paraId="1932C459" w14:textId="77777777" w:rsidTr="00475BCA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2192245" w14:textId="77777777" w:rsidR="003D1B71" w:rsidRPr="0084689D" w:rsidRDefault="003D1B71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928" w:type="dxa"/>
            <w:vMerge/>
            <w:tcBorders>
              <w:bottom w:val="nil"/>
            </w:tcBorders>
          </w:tcPr>
          <w:p w14:paraId="694478D8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102" w:type="dxa"/>
            <w:vMerge w:val="restart"/>
            <w:tcBorders>
              <w:bottom w:val="nil"/>
            </w:tcBorders>
            <w:vAlign w:val="bottom"/>
          </w:tcPr>
          <w:p w14:paraId="12A60782" w14:textId="0B00BF15" w:rsidR="00AB69ED" w:rsidRPr="00AB69ED" w:rsidRDefault="00AB69ED" w:rsidP="00AB69ED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>
              <w:rPr>
                <w:rFonts w:asciiTheme="minorHAnsi" w:hAnsiTheme="minorHAnsi" w:cstheme="minorHAnsi"/>
                <w:color w:val="0072C7"/>
              </w:rPr>
              <w:t>Relevant Experience</w:t>
            </w:r>
          </w:p>
          <w:p w14:paraId="5CB9C35B" w14:textId="77777777" w:rsidR="00AB69ED" w:rsidRDefault="00AB69ED" w:rsidP="00AB69ED">
            <w:pPr>
              <w:rPr>
                <w:rFonts w:cstheme="minorHAnsi"/>
              </w:rPr>
            </w:pPr>
            <w:r>
              <w:rPr>
                <w:rFonts w:cstheme="minorHAnsi"/>
              </w:rPr>
              <w:t>Internship - 2022</w:t>
            </w:r>
          </w:p>
          <w:p w14:paraId="5D88608F" w14:textId="77777777" w:rsidR="00AB69ED" w:rsidRDefault="00AB69ED" w:rsidP="00AB69ED">
            <w:pPr>
              <w:rPr>
                <w:rFonts w:cstheme="minorHAnsi"/>
              </w:rPr>
            </w:pPr>
            <w:r>
              <w:rPr>
                <w:rFonts w:cstheme="minorHAnsi"/>
              </w:rPr>
              <w:t>BII Consulting - assisted with technical documentation and database analysis. Met with CEO of company weekly to discuss accomplishments.</w:t>
            </w:r>
          </w:p>
          <w:p w14:paraId="53ED3A5F" w14:textId="77777777" w:rsidR="00AB69ED" w:rsidRDefault="00AB69ED" w:rsidP="00AB69ED">
            <w:pPr>
              <w:rPr>
                <w:rFonts w:cstheme="minorHAnsi"/>
              </w:rPr>
            </w:pPr>
          </w:p>
          <w:p w14:paraId="4EE521FB" w14:textId="77777777" w:rsidR="00AB69ED" w:rsidRDefault="00AB69ED" w:rsidP="00AB69ED">
            <w:pPr>
              <w:rPr>
                <w:rFonts w:cstheme="minorHAnsi"/>
              </w:rPr>
            </w:pPr>
            <w:r>
              <w:rPr>
                <w:rFonts w:cstheme="minorHAnsi"/>
              </w:rPr>
              <w:t>Internship - 2022</w:t>
            </w:r>
          </w:p>
          <w:p w14:paraId="2F5AE73C" w14:textId="44DC29A1" w:rsidR="00AB69ED" w:rsidRDefault="00AB69ED" w:rsidP="00AB69ED">
            <w:pPr>
              <w:rPr>
                <w:rFonts w:cstheme="minorHAnsi"/>
              </w:rPr>
            </w:pPr>
            <w:r>
              <w:rPr>
                <w:rFonts w:cstheme="minorHAnsi"/>
              </w:rPr>
              <w:t>For college, I did an internship for the IT department at the Swedish Medical Center in Englewood, CO.</w:t>
            </w:r>
            <w:r w:rsidR="000B02C1">
              <w:rPr>
                <w:rFonts w:cstheme="minorHAnsi"/>
              </w:rPr>
              <w:t xml:space="preserve"> I work with the whole tea</w:t>
            </w:r>
            <w:r w:rsidR="00903B73">
              <w:rPr>
                <w:rFonts w:cstheme="minorHAnsi"/>
              </w:rPr>
              <w:t>m</w:t>
            </w:r>
            <w:r w:rsidR="005649EB">
              <w:rPr>
                <w:rFonts w:cstheme="minorHAnsi"/>
              </w:rPr>
              <w:t xml:space="preserve">, however </w:t>
            </w:r>
            <w:r w:rsidR="00DC73A1">
              <w:rPr>
                <w:rFonts w:cstheme="minorHAnsi"/>
              </w:rPr>
              <w:t>my supervisor</w:t>
            </w:r>
            <w:r w:rsidR="00A003B4">
              <w:rPr>
                <w:rFonts w:cstheme="minorHAnsi"/>
              </w:rPr>
              <w:t xml:space="preserve"> throughout the internship was a Tech 1, </w:t>
            </w:r>
            <w:r w:rsidR="00870670">
              <w:rPr>
                <w:rFonts w:cstheme="minorHAnsi"/>
              </w:rPr>
              <w:t xml:space="preserve">he was giving me </w:t>
            </w:r>
            <w:r w:rsidR="00476E7E">
              <w:rPr>
                <w:rFonts w:cstheme="minorHAnsi"/>
              </w:rPr>
              <w:t>tickets</w:t>
            </w:r>
            <w:r w:rsidR="00B679EA">
              <w:rPr>
                <w:rFonts w:cstheme="minorHAnsi"/>
              </w:rPr>
              <w:t xml:space="preserve"> </w:t>
            </w:r>
            <w:r w:rsidR="00870670">
              <w:rPr>
                <w:rFonts w:cstheme="minorHAnsi"/>
              </w:rPr>
              <w:t>an</w:t>
            </w:r>
            <w:r w:rsidR="00476E7E">
              <w:rPr>
                <w:rFonts w:cstheme="minorHAnsi"/>
              </w:rPr>
              <w:t>d other</w:t>
            </w:r>
            <w:r w:rsidR="00CB444B">
              <w:rPr>
                <w:rFonts w:cstheme="minorHAnsi"/>
              </w:rPr>
              <w:t xml:space="preserve"> mundane tasks</w:t>
            </w:r>
            <w:r w:rsidR="003B5E71">
              <w:rPr>
                <w:rFonts w:cstheme="minorHAnsi"/>
              </w:rPr>
              <w:t xml:space="preserve"> which consist of:</w:t>
            </w:r>
          </w:p>
          <w:p w14:paraId="0AB281F5" w14:textId="6F1207D6" w:rsidR="003B5E71" w:rsidRDefault="002E39DC" w:rsidP="003B5E71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Hardware </w:t>
            </w:r>
            <w:r w:rsidR="001D3931">
              <w:rPr>
                <w:rFonts w:cstheme="minorHAnsi"/>
              </w:rPr>
              <w:t>M</w:t>
            </w:r>
            <w:r w:rsidR="001D3931" w:rsidRPr="001D3931">
              <w:rPr>
                <w:rFonts w:cstheme="minorHAnsi"/>
              </w:rPr>
              <w:t>aintenance</w:t>
            </w:r>
            <w:r>
              <w:rPr>
                <w:rFonts w:cstheme="minorHAnsi"/>
              </w:rPr>
              <w:t xml:space="preserve"> for the Medical Scanner</w:t>
            </w:r>
            <w:r w:rsidR="001D3931">
              <w:rPr>
                <w:rFonts w:cstheme="minorHAnsi"/>
              </w:rPr>
              <w:t xml:space="preserve">: </w:t>
            </w:r>
            <w:r w:rsidR="00525717">
              <w:rPr>
                <w:rFonts w:cstheme="minorHAnsi"/>
              </w:rPr>
              <w:t xml:space="preserve">Change the </w:t>
            </w:r>
            <w:r w:rsidR="004558A1">
              <w:rPr>
                <w:rFonts w:cstheme="minorHAnsi"/>
              </w:rPr>
              <w:t>batteries</w:t>
            </w:r>
            <w:r w:rsidR="00525717">
              <w:rPr>
                <w:rFonts w:cstheme="minorHAnsi"/>
              </w:rPr>
              <w:t xml:space="preserve"> and then </w:t>
            </w:r>
            <w:r w:rsidR="00405D5D">
              <w:rPr>
                <w:rFonts w:cstheme="minorHAnsi"/>
              </w:rPr>
              <w:t>pair</w:t>
            </w:r>
            <w:r w:rsidR="00026EF3">
              <w:rPr>
                <w:rFonts w:cstheme="minorHAnsi"/>
              </w:rPr>
              <w:t xml:space="preserve"> with </w:t>
            </w:r>
            <w:r w:rsidR="001A2C9A">
              <w:rPr>
                <w:rFonts w:cstheme="minorHAnsi"/>
              </w:rPr>
              <w:t>the Meditech</w:t>
            </w:r>
            <w:r w:rsidR="00026EF3">
              <w:rPr>
                <w:rFonts w:cstheme="minorHAnsi"/>
              </w:rPr>
              <w:t xml:space="preserve"> application they used for the </w:t>
            </w:r>
            <w:r w:rsidR="00CB763B" w:rsidRPr="00CB763B">
              <w:rPr>
                <w:rFonts w:cstheme="minorHAnsi"/>
              </w:rPr>
              <w:t>patient</w:t>
            </w:r>
            <w:r w:rsidR="00413506">
              <w:rPr>
                <w:rFonts w:cstheme="minorHAnsi"/>
              </w:rPr>
              <w:t>.</w:t>
            </w:r>
          </w:p>
          <w:p w14:paraId="02404967" w14:textId="42277BEC" w:rsidR="00413506" w:rsidRDefault="009403D4" w:rsidP="003B5E71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Imaging Computers: There </w:t>
            </w:r>
            <w:r w:rsidR="00913608">
              <w:rPr>
                <w:rFonts w:cstheme="minorHAnsi"/>
              </w:rPr>
              <w:t xml:space="preserve">were several extra computers that they had that needed imaging, so my supervisor showed me how to </w:t>
            </w:r>
            <w:r w:rsidR="00D03A2F">
              <w:rPr>
                <w:rFonts w:cstheme="minorHAnsi"/>
              </w:rPr>
              <w:t xml:space="preserve">image </w:t>
            </w:r>
            <w:r w:rsidR="00913608">
              <w:rPr>
                <w:rFonts w:cstheme="minorHAnsi"/>
              </w:rPr>
              <w:t xml:space="preserve">them </w:t>
            </w:r>
            <w:r w:rsidR="000B4248">
              <w:rPr>
                <w:rFonts w:cstheme="minorHAnsi"/>
              </w:rPr>
              <w:t>and what to do when the computer could</w:t>
            </w:r>
            <w:r w:rsidR="00D03A2F">
              <w:rPr>
                <w:rFonts w:cstheme="minorHAnsi"/>
              </w:rPr>
              <w:t>n’t</w:t>
            </w:r>
            <w:r w:rsidR="000B4248">
              <w:rPr>
                <w:rFonts w:cstheme="minorHAnsi"/>
              </w:rPr>
              <w:t xml:space="preserve"> be </w:t>
            </w:r>
            <w:r w:rsidR="00D03A2F">
              <w:rPr>
                <w:rFonts w:cstheme="minorHAnsi"/>
              </w:rPr>
              <w:t>fixed</w:t>
            </w:r>
            <w:r w:rsidR="000B4248">
              <w:rPr>
                <w:rFonts w:cstheme="minorHAnsi"/>
              </w:rPr>
              <w:t xml:space="preserve"> with just </w:t>
            </w:r>
            <w:r w:rsidR="00D03A2F">
              <w:rPr>
                <w:rFonts w:cstheme="minorHAnsi"/>
              </w:rPr>
              <w:t>imaging</w:t>
            </w:r>
            <w:r w:rsidR="000B4248">
              <w:rPr>
                <w:rFonts w:cstheme="minorHAnsi"/>
              </w:rPr>
              <w:t>.</w:t>
            </w:r>
          </w:p>
          <w:p w14:paraId="3D33FD42" w14:textId="1B0991A1" w:rsidR="000B4248" w:rsidRDefault="002630FC" w:rsidP="003B5E71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Small Projects: Through out the two months, my supervisor had several small projects that he had me help with, the most notable one was </w:t>
            </w:r>
            <w:r w:rsidR="00371C16">
              <w:rPr>
                <w:rFonts w:cstheme="minorHAnsi"/>
              </w:rPr>
              <w:t xml:space="preserve">replace the keyboards in the labor rooms. He had me take care of the whole </w:t>
            </w:r>
            <w:r w:rsidR="002213C7">
              <w:rPr>
                <w:rFonts w:cstheme="minorHAnsi"/>
              </w:rPr>
              <w:t xml:space="preserve">project except the ordering of the keyboards. I went in and asked the nurses which </w:t>
            </w:r>
            <w:r w:rsidR="000D6102">
              <w:rPr>
                <w:rFonts w:cstheme="minorHAnsi"/>
              </w:rPr>
              <w:t xml:space="preserve">rooms </w:t>
            </w:r>
            <w:r w:rsidR="00763B60">
              <w:rPr>
                <w:rFonts w:cstheme="minorHAnsi"/>
              </w:rPr>
              <w:t>were</w:t>
            </w:r>
            <w:r w:rsidR="000D6102">
              <w:rPr>
                <w:rFonts w:cstheme="minorHAnsi"/>
              </w:rPr>
              <w:t xml:space="preserve"> empty and was safe to go in and replace the keyboards with light up ones.</w:t>
            </w:r>
          </w:p>
          <w:p w14:paraId="52B9A406" w14:textId="32AC80A4" w:rsidR="000D6102" w:rsidRPr="003B5E71" w:rsidRDefault="00C31847" w:rsidP="003B5E71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Tickets: The tickets that I created and completed consist of </w:t>
            </w:r>
            <w:r w:rsidR="00814DC1">
              <w:rPr>
                <w:rFonts w:cstheme="minorHAnsi"/>
              </w:rPr>
              <w:t>basic computer problems, like won’t turn on, not excepting login</w:t>
            </w:r>
            <w:r w:rsidR="00BA2AC2">
              <w:rPr>
                <w:rFonts w:cstheme="minorHAnsi"/>
              </w:rPr>
              <w:t>, not connecting to the network</w:t>
            </w:r>
            <w:r w:rsidR="004F2F6E">
              <w:rPr>
                <w:rFonts w:cstheme="minorHAnsi"/>
              </w:rPr>
              <w:t xml:space="preserve"> (</w:t>
            </w:r>
            <w:r w:rsidR="00ED5DBF">
              <w:rPr>
                <w:rFonts w:cstheme="minorHAnsi"/>
              </w:rPr>
              <w:t>the computers were on a network,</w:t>
            </w:r>
            <w:r w:rsidR="004F2F6E">
              <w:rPr>
                <w:rFonts w:cstheme="minorHAnsi"/>
              </w:rPr>
              <w:t xml:space="preserve"> </w:t>
            </w:r>
            <w:r w:rsidR="00FF7779">
              <w:rPr>
                <w:rFonts w:cstheme="minorHAnsi"/>
              </w:rPr>
              <w:t>instead of Wi-Fi</w:t>
            </w:r>
            <w:r w:rsidR="004F2F6E">
              <w:rPr>
                <w:rFonts w:cstheme="minorHAnsi"/>
              </w:rPr>
              <w:t>)</w:t>
            </w:r>
            <w:r w:rsidR="00ED5DBF">
              <w:rPr>
                <w:rFonts w:cstheme="minorHAnsi"/>
              </w:rPr>
              <w:t xml:space="preserve">, </w:t>
            </w:r>
            <w:r w:rsidR="00AC5B02">
              <w:rPr>
                <w:rFonts w:cstheme="minorHAnsi"/>
              </w:rPr>
              <w:t xml:space="preserve">or </w:t>
            </w:r>
            <w:r w:rsidR="003C6CE3">
              <w:rPr>
                <w:rFonts w:cstheme="minorHAnsi"/>
              </w:rPr>
              <w:t xml:space="preserve">someone need to move the computer to a new location. There were also </w:t>
            </w:r>
            <w:r w:rsidR="006A3836">
              <w:rPr>
                <w:rFonts w:cstheme="minorHAnsi"/>
              </w:rPr>
              <w:t xml:space="preserve">medical </w:t>
            </w:r>
            <w:r w:rsidR="003C6CE3">
              <w:rPr>
                <w:rFonts w:cstheme="minorHAnsi"/>
              </w:rPr>
              <w:t xml:space="preserve">scanner </w:t>
            </w:r>
            <w:r w:rsidR="006A3836">
              <w:rPr>
                <w:rFonts w:cstheme="minorHAnsi"/>
              </w:rPr>
              <w:t xml:space="preserve">tickets, </w:t>
            </w:r>
            <w:r w:rsidR="00A56630">
              <w:rPr>
                <w:rFonts w:cstheme="minorHAnsi"/>
              </w:rPr>
              <w:t xml:space="preserve">where </w:t>
            </w:r>
            <w:r w:rsidR="00883F05">
              <w:rPr>
                <w:rFonts w:cstheme="minorHAnsi"/>
              </w:rPr>
              <w:t>t</w:t>
            </w:r>
            <w:r w:rsidR="0041781A">
              <w:rPr>
                <w:rFonts w:cstheme="minorHAnsi"/>
              </w:rPr>
              <w:t xml:space="preserve">he </w:t>
            </w:r>
            <w:r w:rsidR="00883F05">
              <w:rPr>
                <w:rFonts w:cstheme="minorHAnsi"/>
              </w:rPr>
              <w:t>problems consist of</w:t>
            </w:r>
            <w:r w:rsidR="007228A8">
              <w:rPr>
                <w:rFonts w:cstheme="minorHAnsi"/>
              </w:rPr>
              <w:t xml:space="preserve"> </w:t>
            </w:r>
            <w:r w:rsidR="0041781A">
              <w:rPr>
                <w:rFonts w:cstheme="minorHAnsi"/>
              </w:rPr>
              <w:t>n</w:t>
            </w:r>
            <w:r w:rsidR="007228A8">
              <w:rPr>
                <w:rFonts w:cstheme="minorHAnsi"/>
              </w:rPr>
              <w:t>o</w:t>
            </w:r>
            <w:r w:rsidR="0041781A">
              <w:rPr>
                <w:rFonts w:cstheme="minorHAnsi"/>
              </w:rPr>
              <w:t xml:space="preserve">t scanning, </w:t>
            </w:r>
            <w:proofErr w:type="gramStart"/>
            <w:r w:rsidR="0041781A">
              <w:rPr>
                <w:rFonts w:cstheme="minorHAnsi"/>
              </w:rPr>
              <w:t>wasn</w:t>
            </w:r>
            <w:r w:rsidR="00883F05">
              <w:rPr>
                <w:rFonts w:cstheme="minorHAnsi"/>
              </w:rPr>
              <w:t>’t</w:t>
            </w:r>
            <w:proofErr w:type="gramEnd"/>
            <w:r w:rsidR="00883F05">
              <w:rPr>
                <w:rFonts w:cstheme="minorHAnsi"/>
              </w:rPr>
              <w:t xml:space="preserve"> connecting to Meditech</w:t>
            </w:r>
            <w:r w:rsidR="007228A8">
              <w:rPr>
                <w:rFonts w:cstheme="minorHAnsi"/>
              </w:rPr>
              <w:t>, or not charging.</w:t>
            </w:r>
          </w:p>
          <w:p w14:paraId="691DBF27" w14:textId="388ACF69" w:rsidR="00AB69ED" w:rsidRPr="00383A0D" w:rsidRDefault="009B3F8A" w:rsidP="00383A0D">
            <w:pPr>
              <w:pStyle w:val="Heading2"/>
              <w:rPr>
                <w:rFonts w:asciiTheme="minorHAnsi" w:hAnsiTheme="minorHAnsi" w:cstheme="minorHAnsi"/>
                <w:color w:val="0072C7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72C7"/>
              </w:rPr>
              <w:t>Other Experience</w:t>
            </w:r>
          </w:p>
          <w:p w14:paraId="302533AB" w14:textId="4F7C282A" w:rsidR="00E8415D" w:rsidRDefault="001474F5" w:rsidP="004F2C50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March 2023 – Present</w:t>
            </w:r>
          </w:p>
          <w:p w14:paraId="49617E26" w14:textId="73585E9C" w:rsidR="001474F5" w:rsidRDefault="001474F5" w:rsidP="004F2C50">
            <w:pPr>
              <w:rPr>
                <w:rFonts w:cstheme="minorHAnsi"/>
              </w:rPr>
            </w:pPr>
            <w:r>
              <w:rPr>
                <w:rFonts w:cstheme="minorHAnsi"/>
              </w:rPr>
              <w:t>Grill - Shake Shack</w:t>
            </w:r>
          </w:p>
          <w:p w14:paraId="7DF53AEF" w14:textId="77777777" w:rsidR="00E8415D" w:rsidRDefault="00E8415D" w:rsidP="004F2C50">
            <w:pPr>
              <w:rPr>
                <w:rFonts w:cstheme="minorHAnsi"/>
              </w:rPr>
            </w:pPr>
          </w:p>
          <w:p w14:paraId="38D0F726" w14:textId="1E3BFA12" w:rsidR="004F2C50" w:rsidRPr="0084689D" w:rsidRDefault="004F2C50" w:rsidP="004F2C50">
            <w:pPr>
              <w:rPr>
                <w:rFonts w:cstheme="minorHAnsi"/>
              </w:rPr>
            </w:pPr>
            <w:r>
              <w:rPr>
                <w:rFonts w:cstheme="minorHAnsi"/>
              </w:rPr>
              <w:t>November</w:t>
            </w:r>
            <w:r w:rsidRPr="0084689D">
              <w:rPr>
                <w:rFonts w:cstheme="minorHAnsi"/>
              </w:rPr>
              <w:t xml:space="preserve"> 202</w:t>
            </w:r>
            <w:r>
              <w:rPr>
                <w:rFonts w:cstheme="minorHAnsi"/>
              </w:rPr>
              <w:t>2</w:t>
            </w:r>
            <w:r w:rsidRPr="0084689D">
              <w:rPr>
                <w:rFonts w:cstheme="minorHAnsi"/>
              </w:rPr>
              <w:t xml:space="preserve"> – </w:t>
            </w:r>
            <w:r>
              <w:rPr>
                <w:rFonts w:cstheme="minorHAnsi"/>
              </w:rPr>
              <w:t>March</w:t>
            </w:r>
            <w:r w:rsidRPr="0084689D">
              <w:rPr>
                <w:rFonts w:cstheme="minorHAnsi"/>
              </w:rPr>
              <w:t xml:space="preserve"> 202</w:t>
            </w:r>
            <w:r>
              <w:rPr>
                <w:rFonts w:cstheme="minorHAnsi"/>
              </w:rPr>
              <w:t>3</w:t>
            </w:r>
          </w:p>
          <w:p w14:paraId="43A633D6" w14:textId="4EADAFFB" w:rsidR="004F2C50" w:rsidRDefault="004F2C50" w:rsidP="004F2C50">
            <w:pPr>
              <w:rPr>
                <w:rStyle w:val="Strong"/>
                <w:rFonts w:cstheme="minorHAnsi"/>
                <w:b w:val="0"/>
                <w:bCs w:val="0"/>
                <w:color w:val="auto"/>
              </w:rPr>
            </w:pPr>
            <w:r>
              <w:rPr>
                <w:rFonts w:cstheme="minorHAnsi"/>
              </w:rPr>
              <w:t>Nighttime Grocery Crew</w:t>
            </w:r>
            <w:r w:rsidRPr="0084689D">
              <w:rPr>
                <w:rFonts w:cstheme="minorHAnsi"/>
              </w:rPr>
              <w:t xml:space="preserve"> </w:t>
            </w:r>
            <w:r w:rsidRPr="0084689D">
              <w:rPr>
                <w:rStyle w:val="Strong"/>
                <w:rFonts w:cstheme="minorHAnsi"/>
              </w:rPr>
              <w:t xml:space="preserve">– </w:t>
            </w:r>
            <w:r>
              <w:rPr>
                <w:rStyle w:val="Strong"/>
                <w:rFonts w:cstheme="minorHAnsi"/>
                <w:b w:val="0"/>
                <w:bCs w:val="0"/>
                <w:color w:val="auto"/>
              </w:rPr>
              <w:t>King Soopers</w:t>
            </w:r>
          </w:p>
          <w:p w14:paraId="28289B0D" w14:textId="77777777" w:rsidR="004F2C50" w:rsidRDefault="004F2C50" w:rsidP="004C23C1">
            <w:pPr>
              <w:rPr>
                <w:rFonts w:cstheme="minorHAnsi"/>
              </w:rPr>
            </w:pPr>
          </w:p>
          <w:p w14:paraId="1AD09757" w14:textId="0B0DB6C0" w:rsidR="004C23C1" w:rsidRPr="0084689D" w:rsidRDefault="004C23C1" w:rsidP="004C23C1">
            <w:pPr>
              <w:rPr>
                <w:rFonts w:cstheme="minorHAnsi"/>
              </w:rPr>
            </w:pPr>
            <w:r w:rsidRPr="0084689D">
              <w:rPr>
                <w:rFonts w:cstheme="minorHAnsi"/>
              </w:rPr>
              <w:t>October 2022 – October 2022</w:t>
            </w:r>
          </w:p>
          <w:p w14:paraId="4F4AA664" w14:textId="77777777" w:rsidR="004C23C1" w:rsidRDefault="004C23C1" w:rsidP="004C23C1">
            <w:pPr>
              <w:rPr>
                <w:rStyle w:val="Strong"/>
                <w:rFonts w:cstheme="minorHAnsi"/>
                <w:b w:val="0"/>
                <w:bCs w:val="0"/>
                <w:color w:val="auto"/>
              </w:rPr>
            </w:pPr>
            <w:r w:rsidRPr="0084689D">
              <w:rPr>
                <w:rFonts w:cstheme="minorHAnsi"/>
              </w:rPr>
              <w:t xml:space="preserve">Accessioner for Toxicology Lab </w:t>
            </w:r>
            <w:r w:rsidRPr="0084689D">
              <w:rPr>
                <w:rStyle w:val="Strong"/>
                <w:rFonts w:cstheme="minorHAnsi"/>
              </w:rPr>
              <w:t xml:space="preserve">– </w:t>
            </w:r>
            <w:r w:rsidRPr="0084689D">
              <w:rPr>
                <w:rStyle w:val="Strong"/>
                <w:rFonts w:cstheme="minorHAnsi"/>
                <w:b w:val="0"/>
                <w:bCs w:val="0"/>
                <w:color w:val="auto"/>
              </w:rPr>
              <w:t>Denver Recovery Group</w:t>
            </w:r>
          </w:p>
          <w:p w14:paraId="1904A6E2" w14:textId="77777777" w:rsidR="0098090D" w:rsidRPr="0084689D" w:rsidRDefault="0098090D" w:rsidP="00224FE6">
            <w:pPr>
              <w:rPr>
                <w:rFonts w:cstheme="minorHAnsi"/>
              </w:rPr>
            </w:pPr>
          </w:p>
          <w:p w14:paraId="44AF8ED9" w14:textId="7BC9816E" w:rsidR="008557EC" w:rsidRPr="0084689D" w:rsidRDefault="008557EC" w:rsidP="008557EC">
            <w:pPr>
              <w:pStyle w:val="Dates"/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Spring 2022 – </w:t>
            </w:r>
            <w:r w:rsidR="0084689D" w:rsidRPr="0084689D">
              <w:rPr>
                <w:rFonts w:cstheme="minorHAnsi"/>
              </w:rPr>
              <w:t>Summer 2022</w:t>
            </w:r>
          </w:p>
          <w:p w14:paraId="5C019B4C" w14:textId="15A83199" w:rsidR="008557EC" w:rsidRPr="0084689D" w:rsidRDefault="008557EC" w:rsidP="008557EC">
            <w:pPr>
              <w:pStyle w:val="Experience"/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Dishwasher </w:t>
            </w:r>
            <w:r w:rsidRPr="0084689D">
              <w:rPr>
                <w:rStyle w:val="Strong"/>
                <w:rFonts w:cstheme="minorHAnsi"/>
              </w:rPr>
              <w:t>•</w:t>
            </w:r>
            <w:r w:rsidRPr="0084689D">
              <w:rPr>
                <w:rFonts w:cstheme="minorHAnsi"/>
              </w:rPr>
              <w:t xml:space="preserve"> Dishwasher </w:t>
            </w:r>
            <w:r w:rsidRPr="0084689D">
              <w:rPr>
                <w:rStyle w:val="Strong"/>
                <w:rFonts w:cstheme="minorHAnsi"/>
              </w:rPr>
              <w:t>•</w:t>
            </w:r>
            <w:r w:rsidRPr="0084689D">
              <w:rPr>
                <w:rFonts w:cstheme="minorHAnsi"/>
              </w:rPr>
              <w:t xml:space="preserve"> Red Robin</w:t>
            </w:r>
          </w:p>
          <w:p w14:paraId="78C2652D" w14:textId="2B68A210" w:rsidR="003D1B71" w:rsidRPr="0084689D" w:rsidRDefault="001112B1" w:rsidP="00AC6C7E">
            <w:pPr>
              <w:pStyle w:val="Dates"/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Spring 2021 </w:t>
            </w:r>
            <w:r w:rsidR="003D1B71" w:rsidRPr="0084689D">
              <w:rPr>
                <w:rFonts w:cstheme="minorHAnsi"/>
              </w:rPr>
              <w:t>–</w:t>
            </w:r>
            <w:r w:rsidRPr="0084689D">
              <w:rPr>
                <w:rFonts w:cstheme="minorHAnsi"/>
              </w:rPr>
              <w:t xml:space="preserve"> Spring 2022</w:t>
            </w:r>
          </w:p>
          <w:p w14:paraId="54B069A1" w14:textId="2D57F890" w:rsidR="003D1B71" w:rsidRPr="0084689D" w:rsidRDefault="001112B1" w:rsidP="00AC6C7E">
            <w:pPr>
              <w:pStyle w:val="Experience"/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Crew Member </w:t>
            </w:r>
            <w:r w:rsidR="003D1B71" w:rsidRPr="0084689D">
              <w:rPr>
                <w:rStyle w:val="Strong"/>
                <w:rFonts w:cstheme="minorHAnsi"/>
              </w:rPr>
              <w:t>•</w:t>
            </w:r>
            <w:r w:rsidR="003D1B71" w:rsidRPr="0084689D">
              <w:rPr>
                <w:rFonts w:cstheme="minorHAnsi"/>
              </w:rPr>
              <w:t xml:space="preserve"> </w:t>
            </w:r>
            <w:r w:rsidRPr="0084689D">
              <w:rPr>
                <w:rFonts w:cstheme="minorHAnsi"/>
              </w:rPr>
              <w:t>Cashier for both the window and front</w:t>
            </w:r>
            <w:r w:rsidR="003D1B71" w:rsidRPr="0084689D">
              <w:rPr>
                <w:rFonts w:cstheme="minorHAnsi"/>
              </w:rPr>
              <w:t xml:space="preserve"> </w:t>
            </w:r>
            <w:r w:rsidR="003D1B71" w:rsidRPr="0084689D">
              <w:rPr>
                <w:rStyle w:val="Strong"/>
                <w:rFonts w:cstheme="minorHAnsi"/>
              </w:rPr>
              <w:t>•</w:t>
            </w:r>
            <w:r w:rsidR="003D1B71" w:rsidRPr="0084689D">
              <w:rPr>
                <w:rFonts w:cstheme="minorHAnsi"/>
              </w:rPr>
              <w:t xml:space="preserve"> </w:t>
            </w:r>
            <w:r w:rsidRPr="0084689D">
              <w:rPr>
                <w:rFonts w:cstheme="minorHAnsi"/>
              </w:rPr>
              <w:t>Popeyes</w:t>
            </w:r>
          </w:p>
          <w:sdt>
            <w:sdtPr>
              <w:rPr>
                <w:rFonts w:asciiTheme="minorHAnsi" w:hAnsiTheme="minorHAnsi" w:cstheme="minorHAnsi"/>
                <w:color w:val="0072C7"/>
              </w:rPr>
              <w:id w:val="-1554227259"/>
              <w:placeholder>
                <w:docPart w:val="FC135E01EAEE43B3AAEDF8D79522F849"/>
              </w:placeholder>
              <w:temporary/>
              <w:showingPlcHdr/>
              <w15:appearance w15:val="hidden"/>
            </w:sdtPr>
            <w:sdtEndPr/>
            <w:sdtContent>
              <w:p w14:paraId="25BEA5AA" w14:textId="77777777" w:rsidR="003D1B71" w:rsidRPr="0084689D" w:rsidRDefault="003D1B71" w:rsidP="00AC6C7E">
                <w:pPr>
                  <w:pStyle w:val="Heading2"/>
                  <w:rPr>
                    <w:rFonts w:asciiTheme="minorHAnsi" w:hAnsiTheme="minorHAnsi" w:cstheme="minorHAnsi"/>
                    <w:color w:val="0072C7"/>
                  </w:rPr>
                </w:pPr>
                <w:r w:rsidRPr="0084689D">
                  <w:rPr>
                    <w:rFonts w:asciiTheme="minorHAnsi" w:hAnsiTheme="minorHAnsi" w:cstheme="minorHAnsi"/>
                  </w:rPr>
                  <w:t>Education</w:t>
                </w:r>
              </w:p>
            </w:sdtContent>
          </w:sdt>
          <w:p w14:paraId="6E45EBF3" w14:textId="03521922" w:rsidR="00846D23" w:rsidRPr="0084689D" w:rsidRDefault="00846D23" w:rsidP="00353B60">
            <w:pPr>
              <w:pStyle w:val="SchoolName"/>
              <w:rPr>
                <w:rFonts w:cstheme="minorHAnsi"/>
                <w:b w:val="0"/>
                <w:bCs/>
              </w:rPr>
            </w:pPr>
            <w:r w:rsidRPr="0084689D">
              <w:rPr>
                <w:rFonts w:cstheme="minorHAnsi"/>
                <w:b w:val="0"/>
                <w:bCs/>
              </w:rPr>
              <w:t>C</w:t>
            </w:r>
            <w:r w:rsidR="009A4F54" w:rsidRPr="0084689D">
              <w:rPr>
                <w:rFonts w:cstheme="minorHAnsi"/>
                <w:b w:val="0"/>
                <w:bCs/>
              </w:rPr>
              <w:t xml:space="preserve">olorado State University, Pueblo, CO </w:t>
            </w:r>
          </w:p>
          <w:p w14:paraId="1D30BEF7" w14:textId="1738AF20" w:rsidR="00846D23" w:rsidRPr="0084689D" w:rsidRDefault="002A6DE2" w:rsidP="00353B60">
            <w:pPr>
              <w:pStyle w:val="SchoolName"/>
              <w:numPr>
                <w:ilvl w:val="0"/>
                <w:numId w:val="8"/>
              </w:numPr>
              <w:rPr>
                <w:rFonts w:cstheme="minorHAnsi"/>
                <w:b w:val="0"/>
                <w:bCs/>
              </w:rPr>
            </w:pPr>
            <w:r>
              <w:rPr>
                <w:rFonts w:cstheme="minorHAnsi"/>
                <w:b w:val="0"/>
                <w:bCs/>
              </w:rPr>
              <w:t>Fall</w:t>
            </w:r>
            <w:r w:rsidR="009A4F54" w:rsidRPr="0084689D">
              <w:rPr>
                <w:rFonts w:cstheme="minorHAnsi"/>
                <w:b w:val="0"/>
                <w:bCs/>
              </w:rPr>
              <w:t xml:space="preserve"> 202</w:t>
            </w:r>
            <w:r>
              <w:rPr>
                <w:rFonts w:cstheme="minorHAnsi"/>
                <w:b w:val="0"/>
                <w:bCs/>
              </w:rPr>
              <w:t xml:space="preserve">2 </w:t>
            </w:r>
            <w:r w:rsidR="00F46CB4">
              <w:rPr>
                <w:rFonts w:cstheme="minorHAnsi"/>
                <w:b w:val="0"/>
                <w:bCs/>
              </w:rPr>
              <w:t>–</w:t>
            </w:r>
            <w:r w:rsidR="009A4F54" w:rsidRPr="0084689D">
              <w:rPr>
                <w:rFonts w:cstheme="minorHAnsi"/>
                <w:b w:val="0"/>
                <w:bCs/>
              </w:rPr>
              <w:t xml:space="preserve"> </w:t>
            </w:r>
            <w:r w:rsidR="00F46CB4">
              <w:rPr>
                <w:rFonts w:cstheme="minorHAnsi"/>
                <w:b w:val="0"/>
                <w:bCs/>
              </w:rPr>
              <w:t xml:space="preserve">Currently in </w:t>
            </w:r>
            <w:r w:rsidR="00D81226">
              <w:rPr>
                <w:rFonts w:cstheme="minorHAnsi"/>
                <w:b w:val="0"/>
                <w:bCs/>
              </w:rPr>
              <w:t>school</w:t>
            </w:r>
            <w:r w:rsidR="00F46CB4">
              <w:rPr>
                <w:rFonts w:cstheme="minorHAnsi"/>
                <w:b w:val="0"/>
                <w:bCs/>
              </w:rPr>
              <w:t xml:space="preserve"> for </w:t>
            </w:r>
            <w:r w:rsidR="00D81226">
              <w:rPr>
                <w:rFonts w:cstheme="minorHAnsi"/>
                <w:b w:val="0"/>
                <w:bCs/>
              </w:rPr>
              <w:t xml:space="preserve">bachelor’s degree in </w:t>
            </w:r>
            <w:r w:rsidR="00E8415D">
              <w:rPr>
                <w:rFonts w:cstheme="minorHAnsi"/>
                <w:b w:val="0"/>
                <w:bCs/>
              </w:rPr>
              <w:t>Cybersecurity.</w:t>
            </w:r>
          </w:p>
          <w:p w14:paraId="44F86D4C" w14:textId="77777777" w:rsidR="00B85585" w:rsidRPr="0084689D" w:rsidRDefault="00B85585" w:rsidP="00B85585">
            <w:pPr>
              <w:pStyle w:val="SchoolName"/>
              <w:ind w:left="720"/>
              <w:rPr>
                <w:rFonts w:cstheme="minorHAnsi"/>
                <w:b w:val="0"/>
                <w:bCs/>
              </w:rPr>
            </w:pPr>
          </w:p>
          <w:p w14:paraId="1DE620EF" w14:textId="1D714354" w:rsidR="003D1B71" w:rsidRPr="0084689D" w:rsidRDefault="00D84352" w:rsidP="00353B60">
            <w:pPr>
              <w:pStyle w:val="SchoolName"/>
              <w:rPr>
                <w:rFonts w:cstheme="minorHAnsi"/>
                <w:b w:val="0"/>
                <w:bCs/>
              </w:rPr>
            </w:pPr>
            <w:r w:rsidRPr="0084689D">
              <w:rPr>
                <w:rFonts w:cstheme="minorHAnsi"/>
                <w:b w:val="0"/>
                <w:bCs/>
              </w:rPr>
              <w:t>Arapahoe Community College</w:t>
            </w:r>
            <w:r w:rsidR="003D1B71" w:rsidRPr="0084689D">
              <w:rPr>
                <w:rFonts w:cstheme="minorHAnsi"/>
                <w:b w:val="0"/>
                <w:bCs/>
              </w:rPr>
              <w:t xml:space="preserve">, </w:t>
            </w:r>
            <w:r w:rsidRPr="0084689D">
              <w:rPr>
                <w:rFonts w:cstheme="minorHAnsi"/>
                <w:b w:val="0"/>
                <w:bCs/>
              </w:rPr>
              <w:t>Littleton, C</w:t>
            </w:r>
            <w:r w:rsidR="00190854" w:rsidRPr="0084689D">
              <w:rPr>
                <w:rFonts w:cstheme="minorHAnsi"/>
                <w:b w:val="0"/>
                <w:bCs/>
              </w:rPr>
              <w:t>O</w:t>
            </w:r>
          </w:p>
          <w:p w14:paraId="030B3BB2" w14:textId="4E498380" w:rsidR="00F905BF" w:rsidRPr="0084689D" w:rsidRDefault="00846D23" w:rsidP="00B85585">
            <w:pPr>
              <w:pStyle w:val="ListBullet"/>
              <w:numPr>
                <w:ilvl w:val="0"/>
                <w:numId w:val="8"/>
              </w:numPr>
              <w:rPr>
                <w:rFonts w:cstheme="minorHAnsi"/>
                <w:bCs/>
              </w:rPr>
            </w:pPr>
            <w:r w:rsidRPr="0084689D">
              <w:rPr>
                <w:rFonts w:cstheme="minorHAnsi"/>
                <w:bCs/>
              </w:rPr>
              <w:t xml:space="preserve">Spring 2021 – </w:t>
            </w:r>
            <w:r w:rsidR="002A6DE2">
              <w:rPr>
                <w:rFonts w:cstheme="minorHAnsi"/>
                <w:bCs/>
              </w:rPr>
              <w:t>Fall</w:t>
            </w:r>
            <w:r w:rsidRPr="0084689D">
              <w:rPr>
                <w:rFonts w:cstheme="minorHAnsi"/>
                <w:bCs/>
              </w:rPr>
              <w:t xml:space="preserve"> 2022</w:t>
            </w:r>
            <w:r w:rsidR="002A6DE2">
              <w:rPr>
                <w:rFonts w:cstheme="minorHAnsi"/>
                <w:bCs/>
              </w:rPr>
              <w:t xml:space="preserve"> - </w:t>
            </w:r>
            <w:r w:rsidR="002A6DE2">
              <w:rPr>
                <w:rFonts w:cstheme="minorHAnsi"/>
              </w:rPr>
              <w:t>Associate of Applied Science</w:t>
            </w:r>
            <w:r w:rsidR="00CB37C6">
              <w:rPr>
                <w:rFonts w:cstheme="minorHAnsi"/>
              </w:rPr>
              <w:t xml:space="preserve"> Degree</w:t>
            </w:r>
            <w:r w:rsidR="002A6DE2">
              <w:rPr>
                <w:rFonts w:cstheme="minorHAnsi"/>
              </w:rPr>
              <w:t xml:space="preserve"> – Cybersecurity</w:t>
            </w:r>
          </w:p>
          <w:p w14:paraId="01D568A5" w14:textId="77777777" w:rsidR="00F905BF" w:rsidRPr="0084689D" w:rsidRDefault="00F905BF" w:rsidP="00F905BF">
            <w:pPr>
              <w:pStyle w:val="ListBullet"/>
              <w:numPr>
                <w:ilvl w:val="0"/>
                <w:numId w:val="0"/>
              </w:numPr>
              <w:rPr>
                <w:rFonts w:cstheme="minorHAnsi"/>
                <w:bCs/>
              </w:rPr>
            </w:pPr>
          </w:p>
          <w:p w14:paraId="07C69B33" w14:textId="12AD599F" w:rsidR="00190854" w:rsidRPr="0084689D" w:rsidRDefault="00190854" w:rsidP="00190854">
            <w:pPr>
              <w:pStyle w:val="ListBullet"/>
              <w:numPr>
                <w:ilvl w:val="0"/>
                <w:numId w:val="0"/>
              </w:numPr>
              <w:rPr>
                <w:rFonts w:cstheme="minorHAnsi"/>
                <w:bCs/>
              </w:rPr>
            </w:pPr>
            <w:r w:rsidRPr="0084689D">
              <w:rPr>
                <w:rFonts w:cstheme="minorHAnsi"/>
                <w:bCs/>
              </w:rPr>
              <w:t>Castle View High School, Castle Rock, CO</w:t>
            </w:r>
          </w:p>
          <w:p w14:paraId="0B8771E5" w14:textId="1FD82FC2" w:rsidR="004F2C50" w:rsidRPr="00383A0D" w:rsidRDefault="00846D23" w:rsidP="00AC6C7E">
            <w:pPr>
              <w:pStyle w:val="ListBullet"/>
              <w:numPr>
                <w:ilvl w:val="0"/>
                <w:numId w:val="7"/>
              </w:numPr>
              <w:rPr>
                <w:rFonts w:cstheme="minorHAnsi"/>
                <w:bCs/>
              </w:rPr>
            </w:pPr>
            <w:r w:rsidRPr="0084689D">
              <w:rPr>
                <w:rFonts w:cstheme="minorHAnsi"/>
                <w:bCs/>
              </w:rPr>
              <w:t>G</w:t>
            </w:r>
            <w:r w:rsidR="00E92ACA" w:rsidRPr="0084689D">
              <w:rPr>
                <w:rFonts w:cstheme="minorHAnsi"/>
                <w:bCs/>
              </w:rPr>
              <w:t>raduate early in December of 2020</w:t>
            </w:r>
            <w:r w:rsidRPr="0084689D">
              <w:rPr>
                <w:rFonts w:cstheme="minorHAnsi"/>
                <w:bCs/>
              </w:rPr>
              <w:t xml:space="preserve"> </w:t>
            </w:r>
          </w:p>
          <w:p w14:paraId="707F7A0B" w14:textId="7845096C" w:rsidR="003D1B71" w:rsidRPr="0084689D" w:rsidRDefault="001112B1" w:rsidP="00AC6C7E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 w:rsidRPr="0084689D">
              <w:rPr>
                <w:rFonts w:asciiTheme="minorHAnsi" w:hAnsiTheme="minorHAnsi" w:cstheme="minorHAnsi"/>
                <w:color w:val="0072C7"/>
              </w:rPr>
              <w:t>Skills</w:t>
            </w:r>
          </w:p>
          <w:p w14:paraId="6579FA12" w14:textId="10A9B64E" w:rsidR="003D1B71" w:rsidRPr="0084689D" w:rsidRDefault="002B309F" w:rsidP="009A4F54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Basic Knowledge in Multiple Programming Languages – Java, Java Script, HTML, Python, Bash </w:t>
            </w:r>
          </w:p>
          <w:p w14:paraId="59C3785F" w14:textId="7DE96D5C" w:rsidR="009A4F54" w:rsidRPr="0084689D" w:rsidRDefault="009A4F54" w:rsidP="009A4F54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Efficient </w:t>
            </w:r>
          </w:p>
          <w:p w14:paraId="2A135BC6" w14:textId="3FBD5BFF" w:rsidR="009A4F54" w:rsidRPr="0084689D" w:rsidRDefault="005B4020" w:rsidP="009A4F54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Time Management </w:t>
            </w:r>
          </w:p>
          <w:p w14:paraId="5E7F1FEC" w14:textId="7D7D13DC" w:rsidR="005B4020" w:rsidRPr="0084689D" w:rsidRDefault="00F22D10" w:rsidP="009A4F54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Adaptability </w:t>
            </w:r>
          </w:p>
          <w:p w14:paraId="426FCBCB" w14:textId="5ACE249A" w:rsidR="00F22D10" w:rsidRPr="0084689D" w:rsidRDefault="00F22D10" w:rsidP="009A4F54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Attention to Detail </w:t>
            </w:r>
          </w:p>
          <w:p w14:paraId="0CAAE51B" w14:textId="2E8C0A91" w:rsidR="002B309F" w:rsidRPr="00383A0D" w:rsidRDefault="00F22D10" w:rsidP="00AC6C7E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>Data Analysis</w:t>
            </w:r>
          </w:p>
          <w:p w14:paraId="409EE25D" w14:textId="5EF32D97" w:rsidR="00284B0B" w:rsidRDefault="001112B1" w:rsidP="00284B0B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 w:rsidRPr="0084689D">
              <w:rPr>
                <w:rFonts w:asciiTheme="minorHAnsi" w:hAnsiTheme="minorHAnsi" w:cstheme="minorHAnsi"/>
                <w:color w:val="0072C7"/>
              </w:rPr>
              <w:t>Accomplishments</w:t>
            </w:r>
          </w:p>
          <w:p w14:paraId="307D29B9" w14:textId="726AF1FF" w:rsidR="00C87FB7" w:rsidRPr="00BF46A2" w:rsidRDefault="00BF46A2" w:rsidP="00E640F2">
            <w:pPr>
              <w:pStyle w:val="ListParagraph"/>
              <w:numPr>
                <w:ilvl w:val="0"/>
                <w:numId w:val="11"/>
              </w:numPr>
            </w:pPr>
            <w:r>
              <w:t>Graduated Cum</w:t>
            </w:r>
            <w:r w:rsidR="00522C65">
              <w:t>-Laude – Arapahoe Community College</w:t>
            </w:r>
          </w:p>
          <w:p w14:paraId="1CEFF9BB" w14:textId="713E3191" w:rsidR="00BF46A2" w:rsidRPr="00BF46A2" w:rsidRDefault="00E8415D" w:rsidP="00BF46A2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Currently In </w:t>
            </w:r>
            <w:r w:rsidRPr="0084689D">
              <w:rPr>
                <w:rFonts w:cstheme="minorHAnsi"/>
              </w:rPr>
              <w:t>the</w:t>
            </w:r>
            <w:r w:rsidR="00BF46A2" w:rsidRPr="0084689D">
              <w:rPr>
                <w:rFonts w:cstheme="minorHAnsi"/>
              </w:rPr>
              <w:t xml:space="preserve"> National Society of Leadership and Success – Colorado State University Pueblo</w:t>
            </w:r>
          </w:p>
          <w:p w14:paraId="26627161" w14:textId="40C14249" w:rsidR="0009711F" w:rsidRPr="0084689D" w:rsidRDefault="0018235B" w:rsidP="0009711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lastRenderedPageBreak/>
              <w:t>The National Society of Leader</w:t>
            </w:r>
            <w:r w:rsidR="0009711F" w:rsidRPr="0084689D">
              <w:rPr>
                <w:rFonts w:cstheme="minorHAnsi"/>
              </w:rPr>
              <w:t>ship</w:t>
            </w:r>
            <w:r w:rsidR="00B17E4A" w:rsidRPr="0084689D">
              <w:rPr>
                <w:rFonts w:cstheme="minorHAnsi"/>
              </w:rPr>
              <w:t xml:space="preserve"> and</w:t>
            </w:r>
            <w:r w:rsidR="0009711F" w:rsidRPr="0084689D">
              <w:rPr>
                <w:rFonts w:cstheme="minorHAnsi"/>
              </w:rPr>
              <w:t xml:space="preserve"> Success – </w:t>
            </w:r>
            <w:r w:rsidR="004F7919" w:rsidRPr="0084689D">
              <w:rPr>
                <w:rFonts w:cstheme="minorHAnsi"/>
              </w:rPr>
              <w:t xml:space="preserve">Arapahoe </w:t>
            </w:r>
            <w:r w:rsidR="00F2224A" w:rsidRPr="0084689D">
              <w:rPr>
                <w:rFonts w:cstheme="minorHAnsi"/>
              </w:rPr>
              <w:t>Community College</w:t>
            </w:r>
          </w:p>
          <w:p w14:paraId="657DCD94" w14:textId="1BCFB193" w:rsidR="0009711F" w:rsidRPr="0084689D" w:rsidRDefault="00384E35" w:rsidP="0009711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President’s List – </w:t>
            </w:r>
            <w:r w:rsidR="009E2DA4" w:rsidRPr="0084689D">
              <w:rPr>
                <w:rFonts w:cstheme="minorHAnsi"/>
              </w:rPr>
              <w:t>Arapahoe Community College</w:t>
            </w:r>
          </w:p>
          <w:p w14:paraId="22CBD9E5" w14:textId="5DE41DD5" w:rsidR="0009711F" w:rsidRPr="0084689D" w:rsidRDefault="00747E91" w:rsidP="00F905B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>Vice Presi</w:t>
            </w:r>
            <w:r w:rsidR="00894BC1" w:rsidRPr="0084689D">
              <w:rPr>
                <w:rFonts w:cstheme="minorHAnsi"/>
              </w:rPr>
              <w:t xml:space="preserve">dent’s List – </w:t>
            </w:r>
            <w:r w:rsidR="009E2DA4" w:rsidRPr="0084689D">
              <w:rPr>
                <w:rFonts w:cstheme="minorHAnsi"/>
              </w:rPr>
              <w:t>Arapahoe Community College</w:t>
            </w:r>
          </w:p>
          <w:p w14:paraId="13456757" w14:textId="719ACAEC" w:rsidR="009E2DA4" w:rsidRDefault="009E2DA4" w:rsidP="009E2DA4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Phi Theta Kappa – </w:t>
            </w:r>
            <w:r w:rsidR="00E32494" w:rsidRPr="0084689D">
              <w:rPr>
                <w:rFonts w:cstheme="minorHAnsi"/>
              </w:rPr>
              <w:t>Arapahoe Community College</w:t>
            </w:r>
          </w:p>
          <w:p w14:paraId="74224D2B" w14:textId="1E60C139" w:rsidR="00BF46A2" w:rsidRPr="00BF46A2" w:rsidRDefault="00BF46A2" w:rsidP="00BF46A2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>Graduated a Semester Early – Castle View High School</w:t>
            </w:r>
          </w:p>
          <w:sdt>
            <w:sdtPr>
              <w:rPr>
                <w:rFonts w:asciiTheme="minorHAnsi" w:hAnsiTheme="minorHAnsi" w:cstheme="minorHAnsi"/>
                <w:color w:val="0072C7"/>
              </w:rPr>
              <w:id w:val="1374043770"/>
              <w:placeholder>
                <w:docPart w:val="9FABFA558BFA412594E371FB12779F91"/>
              </w:placeholder>
              <w:temporary/>
              <w:showingPlcHdr/>
              <w15:appearance w15:val="hidden"/>
            </w:sdtPr>
            <w:sdtEndPr/>
            <w:sdtContent>
              <w:p w14:paraId="74DEB62B" w14:textId="31F196EC" w:rsidR="003D1B71" w:rsidRPr="0084689D" w:rsidRDefault="00F905BF" w:rsidP="001112B1">
                <w:pPr>
                  <w:pStyle w:val="Heading2"/>
                  <w:rPr>
                    <w:rFonts w:asciiTheme="minorHAnsi" w:hAnsiTheme="minorHAnsi" w:cstheme="minorHAnsi"/>
                    <w:color w:val="0072C7"/>
                    <w:sz w:val="22"/>
                    <w:szCs w:val="22"/>
                  </w:rPr>
                </w:pPr>
                <w:r w:rsidRPr="0084689D">
                  <w:rPr>
                    <w:rFonts w:asciiTheme="minorHAnsi" w:hAnsiTheme="minorHAnsi" w:cstheme="minorHAnsi"/>
                  </w:rPr>
                  <w:t>References</w:t>
                </w:r>
              </w:p>
            </w:sdtContent>
          </w:sdt>
          <w:p w14:paraId="3648B617" w14:textId="77777777" w:rsidR="000E6783" w:rsidRPr="0084689D" w:rsidRDefault="0072509C" w:rsidP="000E6783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</w:rPr>
            </w:pPr>
            <w:r w:rsidRPr="0084689D">
              <w:rPr>
                <w:rFonts w:cstheme="minorHAnsi"/>
              </w:rPr>
              <w:t xml:space="preserve">Josh </w:t>
            </w:r>
            <w:r w:rsidR="00887BA6" w:rsidRPr="0084689D">
              <w:rPr>
                <w:rFonts w:cstheme="minorHAnsi"/>
              </w:rPr>
              <w:t xml:space="preserve">Drohan </w:t>
            </w:r>
            <w:r w:rsidR="000E6783" w:rsidRPr="0084689D">
              <w:rPr>
                <w:rFonts w:cstheme="minorHAnsi"/>
              </w:rPr>
              <w:t>–</w:t>
            </w:r>
            <w:r w:rsidR="00887BA6" w:rsidRPr="0084689D">
              <w:rPr>
                <w:rFonts w:cstheme="minorHAnsi"/>
              </w:rPr>
              <w:t xml:space="preserve"> </w:t>
            </w:r>
            <w:hyperlink r:id="rId10" w:history="1">
              <w:r w:rsidR="000E6783" w:rsidRPr="0084689D">
                <w:rPr>
                  <w:rStyle w:val="Hyperlink"/>
                  <w:rFonts w:cstheme="minorHAnsi"/>
                </w:rPr>
                <w:t>josh.drohan@biiconsulting.com</w:t>
              </w:r>
            </w:hyperlink>
            <w:r w:rsidR="000E6783" w:rsidRPr="0084689D">
              <w:rPr>
                <w:rFonts w:cstheme="minorHAnsi"/>
              </w:rPr>
              <w:t xml:space="preserve"> – </w:t>
            </w:r>
            <w:r w:rsidR="00475BCA" w:rsidRPr="0084689D">
              <w:rPr>
                <w:rFonts w:cstheme="minorHAnsi"/>
              </w:rPr>
              <w:t>303-332</w:t>
            </w:r>
            <w:r w:rsidR="00384A7A" w:rsidRPr="0084689D">
              <w:rPr>
                <w:rFonts w:cstheme="minorHAnsi"/>
              </w:rPr>
              <w:t>-</w:t>
            </w:r>
            <w:r w:rsidR="00475BCA" w:rsidRPr="0084689D">
              <w:rPr>
                <w:rFonts w:cstheme="minorHAnsi"/>
              </w:rPr>
              <w:t>5070</w:t>
            </w:r>
          </w:p>
          <w:p w14:paraId="7B0D5CCF" w14:textId="77777777" w:rsidR="00672AAA" w:rsidRDefault="005C54A4" w:rsidP="00672AA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Braulio</w:t>
            </w:r>
            <w:r w:rsidR="00EF1D76">
              <w:rPr>
                <w:rFonts w:cstheme="minorHAnsi"/>
              </w:rPr>
              <w:t xml:space="preserve"> Cuellar – </w:t>
            </w:r>
            <w:hyperlink r:id="rId11" w:history="1">
              <w:r w:rsidR="00EF1D76" w:rsidRPr="001D001F">
                <w:rPr>
                  <w:rStyle w:val="Hyperlink"/>
                  <w:rFonts w:cstheme="minorHAnsi"/>
                </w:rPr>
                <w:t>Braulio.Cuellar@healthonecares.com</w:t>
              </w:r>
            </w:hyperlink>
            <w:r w:rsidR="00EF1D76">
              <w:rPr>
                <w:rFonts w:cstheme="minorHAnsi"/>
              </w:rPr>
              <w:t xml:space="preserve"> </w:t>
            </w:r>
            <w:r w:rsidR="00672AAA">
              <w:rPr>
                <w:rFonts w:cstheme="minorHAnsi"/>
              </w:rPr>
              <w:t>–</w:t>
            </w:r>
            <w:r w:rsidR="00EF1D76">
              <w:rPr>
                <w:rFonts w:cstheme="minorHAnsi"/>
              </w:rPr>
              <w:t xml:space="preserve"> </w:t>
            </w:r>
          </w:p>
          <w:p w14:paraId="19597D90" w14:textId="115B6A65" w:rsidR="00672AAA" w:rsidRPr="00672AAA" w:rsidRDefault="00672AAA" w:rsidP="00672AAA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theme="minorHAnsi"/>
              </w:rPr>
            </w:pPr>
            <w:r w:rsidRPr="00672AAA">
              <w:rPr>
                <w:rFonts w:cstheme="minorHAnsi"/>
              </w:rPr>
              <w:t>915-490-5955</w:t>
            </w:r>
          </w:p>
        </w:tc>
      </w:tr>
      <w:tr w:rsidR="003D1B71" w:rsidRPr="0084689D" w14:paraId="2EAC2E98" w14:textId="77777777" w:rsidTr="00475BCA">
        <w:trPr>
          <w:trHeight w:val="1164"/>
        </w:trPr>
        <w:tc>
          <w:tcPr>
            <w:tcW w:w="270" w:type="dxa"/>
          </w:tcPr>
          <w:p w14:paraId="4BA3454D" w14:textId="77777777" w:rsidR="003D1B71" w:rsidRPr="0084689D" w:rsidRDefault="003D1B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3392" w:type="dxa"/>
            <w:gridSpan w:val="2"/>
          </w:tcPr>
          <w:p w14:paraId="51A672F0" w14:textId="77777777" w:rsidR="003D1B71" w:rsidRPr="0084689D" w:rsidRDefault="003D1B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928" w:type="dxa"/>
            <w:vMerge/>
          </w:tcPr>
          <w:p w14:paraId="79944477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48137CEB" w14:textId="77777777" w:rsidR="003D1B71" w:rsidRPr="0084689D" w:rsidRDefault="003D1B71" w:rsidP="00222466">
            <w:pPr>
              <w:rPr>
                <w:rFonts w:cstheme="minorHAnsi"/>
              </w:rPr>
            </w:pPr>
          </w:p>
        </w:tc>
      </w:tr>
      <w:tr w:rsidR="003D1B71" w:rsidRPr="0084689D" w14:paraId="1246F300" w14:textId="77777777" w:rsidTr="00475BCA">
        <w:trPr>
          <w:trHeight w:val="441"/>
        </w:trPr>
        <w:tc>
          <w:tcPr>
            <w:tcW w:w="270" w:type="dxa"/>
          </w:tcPr>
          <w:p w14:paraId="1E84544A" w14:textId="77777777" w:rsidR="003D1B71" w:rsidRPr="0084689D" w:rsidRDefault="003D1B71" w:rsidP="006D79A8">
            <w:pPr>
              <w:pStyle w:val="Information"/>
              <w:jc w:val="center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70" w:type="dxa"/>
            <w:tcMar>
              <w:left w:w="0" w:type="dxa"/>
              <w:right w:w="0" w:type="dxa"/>
            </w:tcMar>
            <w:vAlign w:val="center"/>
          </w:tcPr>
          <w:p w14:paraId="55A250E8" w14:textId="5E12CD9A" w:rsidR="003D1B71" w:rsidRPr="0084689D" w:rsidRDefault="003D1B71" w:rsidP="006D79A8">
            <w:pPr>
              <w:pStyle w:val="Information"/>
              <w:jc w:val="center"/>
              <w:rPr>
                <w:rStyle w:val="Strong"/>
                <w:rFonts w:cstheme="minorHAnsi"/>
                <w:b w:val="0"/>
                <w:bCs w:val="0"/>
                <w:color w:val="000000" w:themeColor="text1"/>
              </w:rPr>
            </w:pPr>
          </w:p>
        </w:tc>
        <w:tc>
          <w:tcPr>
            <w:tcW w:w="3122" w:type="dxa"/>
            <w:vAlign w:val="center"/>
          </w:tcPr>
          <w:p w14:paraId="4F06ACB2" w14:textId="3BDEA16E" w:rsidR="003D1B71" w:rsidRPr="0084689D" w:rsidRDefault="00426754" w:rsidP="00380FD1">
            <w:pPr>
              <w:pStyle w:val="Information"/>
              <w:rPr>
                <w:rFonts w:cstheme="minorHAnsi"/>
                <w:color w:val="000000" w:themeColor="text1"/>
              </w:rPr>
            </w:pPr>
            <w:r w:rsidRPr="0084689D">
              <w:rPr>
                <w:rFonts w:cstheme="minorHAnsi"/>
                <w:color w:val="000000" w:themeColor="text1"/>
              </w:rPr>
              <w:t>4218 South Perry Park Rd.</w:t>
            </w:r>
          </w:p>
          <w:p w14:paraId="4E1C0F64" w14:textId="1DDE480C" w:rsidR="003D1B71" w:rsidRPr="0084689D" w:rsidRDefault="00426754" w:rsidP="00380FD1">
            <w:pPr>
              <w:pStyle w:val="Information"/>
              <w:rPr>
                <w:rFonts w:cstheme="minorHAnsi"/>
                <w:color w:val="000000" w:themeColor="text1"/>
              </w:rPr>
            </w:pPr>
            <w:r w:rsidRPr="0084689D">
              <w:rPr>
                <w:rFonts w:cstheme="minorHAnsi"/>
                <w:color w:val="000000" w:themeColor="text1"/>
              </w:rPr>
              <w:t>Sedalia CO, 80135</w:t>
            </w:r>
          </w:p>
        </w:tc>
        <w:tc>
          <w:tcPr>
            <w:tcW w:w="928" w:type="dxa"/>
            <w:vMerge/>
          </w:tcPr>
          <w:p w14:paraId="25874A4B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5239E65A" w14:textId="77777777" w:rsidR="003D1B71" w:rsidRPr="0084689D" w:rsidRDefault="003D1B71" w:rsidP="005801E5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3D1B71" w:rsidRPr="0084689D" w14:paraId="0C0894C9" w14:textId="77777777" w:rsidTr="00475BCA">
        <w:trPr>
          <w:trHeight w:val="183"/>
        </w:trPr>
        <w:tc>
          <w:tcPr>
            <w:tcW w:w="270" w:type="dxa"/>
          </w:tcPr>
          <w:p w14:paraId="46E4F47B" w14:textId="77777777" w:rsidR="003D1B71" w:rsidRPr="0084689D" w:rsidRDefault="003D1B71" w:rsidP="00222466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3392" w:type="dxa"/>
            <w:gridSpan w:val="2"/>
            <w:vAlign w:val="center"/>
          </w:tcPr>
          <w:p w14:paraId="5883F656" w14:textId="77777777" w:rsidR="003D1B71" w:rsidRPr="0084689D" w:rsidRDefault="003D1B71" w:rsidP="00222466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928" w:type="dxa"/>
            <w:vMerge/>
          </w:tcPr>
          <w:p w14:paraId="598E3169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3F0A5FC3" w14:textId="77777777" w:rsidR="003D1B71" w:rsidRPr="0084689D" w:rsidRDefault="003D1B71" w:rsidP="005801E5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D84352" w:rsidRPr="0084689D" w14:paraId="3CE11DD8" w14:textId="77777777" w:rsidTr="00475BCA">
        <w:trPr>
          <w:trHeight w:val="183"/>
        </w:trPr>
        <w:tc>
          <w:tcPr>
            <w:tcW w:w="270" w:type="dxa"/>
          </w:tcPr>
          <w:p w14:paraId="2F12F970" w14:textId="77777777" w:rsidR="00D84352" w:rsidRPr="0084689D" w:rsidRDefault="00D84352" w:rsidP="00222466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3392" w:type="dxa"/>
            <w:gridSpan w:val="2"/>
            <w:vAlign w:val="center"/>
          </w:tcPr>
          <w:p w14:paraId="05F8077F" w14:textId="605227E0" w:rsidR="00D84352" w:rsidRPr="0084689D" w:rsidRDefault="00D84352" w:rsidP="00222466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928" w:type="dxa"/>
            <w:vMerge/>
          </w:tcPr>
          <w:p w14:paraId="17444365" w14:textId="77777777" w:rsidR="00D84352" w:rsidRPr="0084689D" w:rsidRDefault="00D84352" w:rsidP="005904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30DA2C45" w14:textId="77777777" w:rsidR="00D84352" w:rsidRPr="0084689D" w:rsidRDefault="00D84352" w:rsidP="005801E5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3D1B71" w:rsidRPr="0084689D" w14:paraId="78B40488" w14:textId="77777777" w:rsidTr="00475BCA">
        <w:trPr>
          <w:trHeight w:val="624"/>
        </w:trPr>
        <w:tc>
          <w:tcPr>
            <w:tcW w:w="270" w:type="dxa"/>
          </w:tcPr>
          <w:p w14:paraId="4040876F" w14:textId="77777777" w:rsidR="003D1B71" w:rsidRPr="0084689D" w:rsidRDefault="003D1B71" w:rsidP="006D79A8">
            <w:pPr>
              <w:pStyle w:val="Information"/>
              <w:jc w:val="center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70" w:type="dxa"/>
            <w:tcMar>
              <w:left w:w="0" w:type="dxa"/>
              <w:right w:w="0" w:type="dxa"/>
            </w:tcMar>
            <w:vAlign w:val="center"/>
          </w:tcPr>
          <w:p w14:paraId="069891CF" w14:textId="7BE6BDF8" w:rsidR="003D1B71" w:rsidRPr="0084689D" w:rsidRDefault="003D1B71" w:rsidP="00995D0E">
            <w:pPr>
              <w:pStyle w:val="Information"/>
              <w:rPr>
                <w:rFonts w:cstheme="minorHAnsi"/>
                <w:color w:val="000000" w:themeColor="text1"/>
              </w:rPr>
            </w:pPr>
          </w:p>
        </w:tc>
        <w:tc>
          <w:tcPr>
            <w:tcW w:w="3122" w:type="dxa"/>
            <w:vAlign w:val="center"/>
          </w:tcPr>
          <w:p w14:paraId="261E5591" w14:textId="1259CFA8" w:rsidR="003D1B71" w:rsidRPr="0084689D" w:rsidRDefault="00D84352" w:rsidP="00380FD1">
            <w:pPr>
              <w:pStyle w:val="Information"/>
              <w:rPr>
                <w:rFonts w:cstheme="minorHAnsi"/>
                <w:color w:val="000000" w:themeColor="text1"/>
              </w:rPr>
            </w:pPr>
            <w:r w:rsidRPr="0084689D">
              <w:rPr>
                <w:rFonts w:cstheme="minorHAnsi"/>
                <w:color w:val="000000" w:themeColor="text1"/>
              </w:rPr>
              <w:t>720-441-7558</w:t>
            </w:r>
          </w:p>
        </w:tc>
        <w:tc>
          <w:tcPr>
            <w:tcW w:w="928" w:type="dxa"/>
            <w:vMerge/>
          </w:tcPr>
          <w:p w14:paraId="74C56B52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54B32C36" w14:textId="77777777" w:rsidR="003D1B71" w:rsidRPr="0084689D" w:rsidRDefault="003D1B71" w:rsidP="005801E5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3D1B71" w:rsidRPr="0084689D" w14:paraId="7A77D5FB" w14:textId="77777777" w:rsidTr="00475BCA">
        <w:trPr>
          <w:trHeight w:val="44"/>
        </w:trPr>
        <w:tc>
          <w:tcPr>
            <w:tcW w:w="270" w:type="dxa"/>
          </w:tcPr>
          <w:p w14:paraId="2D1ECB58" w14:textId="77777777" w:rsidR="003D1B71" w:rsidRPr="0084689D" w:rsidRDefault="003D1B71" w:rsidP="00B6466C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3392" w:type="dxa"/>
            <w:gridSpan w:val="2"/>
            <w:vAlign w:val="center"/>
          </w:tcPr>
          <w:p w14:paraId="116BC537" w14:textId="77777777" w:rsidR="003D1B71" w:rsidRPr="0084689D" w:rsidRDefault="003D1B71" w:rsidP="00B6466C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928" w:type="dxa"/>
            <w:vMerge/>
          </w:tcPr>
          <w:p w14:paraId="6E798514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46F32FA6" w14:textId="77777777" w:rsidR="003D1B71" w:rsidRPr="0084689D" w:rsidRDefault="003D1B71" w:rsidP="005801E5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3D1B71" w:rsidRPr="0084689D" w14:paraId="43FDB316" w14:textId="77777777" w:rsidTr="00475BCA">
        <w:trPr>
          <w:trHeight w:val="972"/>
        </w:trPr>
        <w:tc>
          <w:tcPr>
            <w:tcW w:w="270" w:type="dxa"/>
          </w:tcPr>
          <w:p w14:paraId="625906DA" w14:textId="77777777" w:rsidR="003D1B71" w:rsidRPr="0084689D" w:rsidRDefault="003D1B71" w:rsidP="006D79A8">
            <w:pPr>
              <w:pStyle w:val="Information"/>
              <w:jc w:val="center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70" w:type="dxa"/>
            <w:tcMar>
              <w:left w:w="0" w:type="dxa"/>
              <w:right w:w="0" w:type="dxa"/>
            </w:tcMar>
            <w:vAlign w:val="center"/>
          </w:tcPr>
          <w:p w14:paraId="0C68BF07" w14:textId="5AC2BD58" w:rsidR="003D1B71" w:rsidRPr="0084689D" w:rsidRDefault="003D1B71" w:rsidP="006D79A8">
            <w:pPr>
              <w:pStyle w:val="Information"/>
              <w:jc w:val="center"/>
              <w:rPr>
                <w:rFonts w:cstheme="minorHAnsi"/>
                <w:color w:val="000000" w:themeColor="text1"/>
              </w:rPr>
            </w:pPr>
          </w:p>
        </w:tc>
        <w:tc>
          <w:tcPr>
            <w:tcW w:w="3122" w:type="dxa"/>
            <w:vAlign w:val="center"/>
          </w:tcPr>
          <w:p w14:paraId="29751D40" w14:textId="07179365" w:rsidR="003D1B71" w:rsidRPr="0084689D" w:rsidRDefault="00D84352" w:rsidP="00380FD1">
            <w:pPr>
              <w:pStyle w:val="Information"/>
              <w:rPr>
                <w:rFonts w:cstheme="minorHAnsi"/>
                <w:color w:val="000000" w:themeColor="text1"/>
              </w:rPr>
            </w:pPr>
            <w:r w:rsidRPr="0084689D">
              <w:rPr>
                <w:rFonts w:cstheme="minorHAnsi"/>
                <w:color w:val="000000" w:themeColor="text1"/>
              </w:rPr>
              <w:t>austinleebennett2002@gmail.com</w:t>
            </w:r>
          </w:p>
        </w:tc>
        <w:tc>
          <w:tcPr>
            <w:tcW w:w="928" w:type="dxa"/>
            <w:vMerge/>
          </w:tcPr>
          <w:p w14:paraId="0CEFF273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6C34E337" w14:textId="77777777" w:rsidR="003D1B71" w:rsidRPr="0084689D" w:rsidRDefault="003D1B71" w:rsidP="005801E5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3D1B71" w:rsidRPr="0084689D" w14:paraId="2D3B8F70" w14:textId="77777777" w:rsidTr="00475BCA">
        <w:trPr>
          <w:trHeight w:val="162"/>
        </w:trPr>
        <w:tc>
          <w:tcPr>
            <w:tcW w:w="270" w:type="dxa"/>
          </w:tcPr>
          <w:p w14:paraId="76CC2170" w14:textId="77777777" w:rsidR="003D1B71" w:rsidRPr="0084689D" w:rsidRDefault="003D1B71" w:rsidP="00B6466C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3392" w:type="dxa"/>
            <w:gridSpan w:val="2"/>
            <w:vAlign w:val="center"/>
          </w:tcPr>
          <w:p w14:paraId="102BCCB6" w14:textId="77777777" w:rsidR="003D1B71" w:rsidRPr="0084689D" w:rsidRDefault="003D1B71" w:rsidP="00B6466C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928" w:type="dxa"/>
            <w:vMerge/>
          </w:tcPr>
          <w:p w14:paraId="7B5921E1" w14:textId="77777777" w:rsidR="003D1B71" w:rsidRPr="0084689D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2575A4AF" w14:textId="77777777" w:rsidR="003D1B71" w:rsidRPr="0084689D" w:rsidRDefault="003D1B71" w:rsidP="005801E5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3D1B71" w:rsidRPr="0084689D" w14:paraId="26CE502C" w14:textId="77777777" w:rsidTr="00475BCA">
        <w:trPr>
          <w:trHeight w:val="633"/>
        </w:trPr>
        <w:tc>
          <w:tcPr>
            <w:tcW w:w="270" w:type="dxa"/>
          </w:tcPr>
          <w:p w14:paraId="60FA8890" w14:textId="77777777" w:rsidR="003D1B71" w:rsidRPr="0084689D" w:rsidRDefault="003D1B71" w:rsidP="006D79A8">
            <w:pPr>
              <w:pStyle w:val="Information"/>
              <w:jc w:val="center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70" w:type="dxa"/>
            <w:tcMar>
              <w:left w:w="0" w:type="dxa"/>
              <w:right w:w="0" w:type="dxa"/>
            </w:tcMar>
            <w:vAlign w:val="center"/>
          </w:tcPr>
          <w:p w14:paraId="0655E418" w14:textId="12666630" w:rsidR="003D1B71" w:rsidRPr="0084689D" w:rsidRDefault="003D1B71" w:rsidP="006D79A8">
            <w:pPr>
              <w:pStyle w:val="Information"/>
              <w:jc w:val="center"/>
              <w:rPr>
                <w:rFonts w:cstheme="minorHAnsi"/>
                <w:color w:val="000000" w:themeColor="text1"/>
              </w:rPr>
            </w:pPr>
          </w:p>
        </w:tc>
        <w:tc>
          <w:tcPr>
            <w:tcW w:w="3122" w:type="dxa"/>
            <w:vAlign w:val="center"/>
          </w:tcPr>
          <w:p w14:paraId="281C0FC9" w14:textId="431B3AE8" w:rsidR="00D84352" w:rsidRPr="0084689D" w:rsidRDefault="007228A8" w:rsidP="00380FD1">
            <w:pPr>
              <w:pStyle w:val="Information"/>
              <w:rPr>
                <w:rFonts w:cstheme="minorHAnsi"/>
                <w:color w:val="000000" w:themeColor="text1"/>
              </w:rPr>
            </w:pPr>
            <w:hyperlink r:id="rId12" w:history="1">
              <w:r w:rsidR="0039101F" w:rsidRPr="0084689D">
                <w:rPr>
                  <w:rStyle w:val="Hyperlink"/>
                  <w:rFonts w:cstheme="minorHAnsi"/>
                </w:rPr>
                <w:t>https://www.linkedin.com/in/austin-bennett-328217235/</w:t>
              </w:r>
            </w:hyperlink>
          </w:p>
        </w:tc>
        <w:tc>
          <w:tcPr>
            <w:tcW w:w="928" w:type="dxa"/>
            <w:vMerge/>
          </w:tcPr>
          <w:p w14:paraId="57966C28" w14:textId="77777777" w:rsidR="003D1B71" w:rsidRPr="0084689D" w:rsidRDefault="003D1B71" w:rsidP="00A14C79">
            <w:pPr>
              <w:pStyle w:val="Information"/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40C02814" w14:textId="77777777" w:rsidR="003D1B71" w:rsidRPr="0084689D" w:rsidRDefault="003D1B71" w:rsidP="005801E5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3D1B71" w:rsidRPr="0084689D" w14:paraId="4ACE9E25" w14:textId="77777777" w:rsidTr="00475BCA">
        <w:trPr>
          <w:trHeight w:val="2448"/>
        </w:trPr>
        <w:tc>
          <w:tcPr>
            <w:tcW w:w="270" w:type="dxa"/>
          </w:tcPr>
          <w:p w14:paraId="53E677B5" w14:textId="77777777" w:rsidR="003D1B71" w:rsidRPr="0084689D" w:rsidRDefault="003D1B71" w:rsidP="0022246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3392" w:type="dxa"/>
            <w:gridSpan w:val="2"/>
          </w:tcPr>
          <w:p w14:paraId="4B8B3EC8" w14:textId="77777777" w:rsidR="003D1B71" w:rsidRPr="0084689D" w:rsidRDefault="003D1B71" w:rsidP="0022246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928" w:type="dxa"/>
          </w:tcPr>
          <w:p w14:paraId="37F46B4E" w14:textId="77777777" w:rsidR="003D1B71" w:rsidRPr="0084689D" w:rsidRDefault="003D1B71" w:rsidP="0022246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6102" w:type="dxa"/>
            <w:vMerge/>
          </w:tcPr>
          <w:p w14:paraId="36C55159" w14:textId="77777777" w:rsidR="003D1B71" w:rsidRPr="0084689D" w:rsidRDefault="003D1B71" w:rsidP="00222466">
            <w:pPr>
              <w:rPr>
                <w:rFonts w:cstheme="minorHAnsi"/>
              </w:rPr>
            </w:pPr>
          </w:p>
        </w:tc>
      </w:tr>
    </w:tbl>
    <w:p w14:paraId="7395D0F9" w14:textId="59BAD092" w:rsidR="007F5B63" w:rsidRPr="0084689D" w:rsidRDefault="007F5B63" w:rsidP="00383A0D">
      <w:pPr>
        <w:pStyle w:val="BodyText"/>
        <w:rPr>
          <w:rFonts w:cstheme="minorHAnsi"/>
        </w:rPr>
      </w:pPr>
    </w:p>
    <w:sectPr w:rsidR="007F5B63" w:rsidRPr="0084689D" w:rsidSect="003D1B71">
      <w:headerReference w:type="default" r:id="rId13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D8707" w14:textId="77777777" w:rsidR="00627B8B" w:rsidRDefault="00627B8B" w:rsidP="00590471">
      <w:r>
        <w:separator/>
      </w:r>
    </w:p>
  </w:endnote>
  <w:endnote w:type="continuationSeparator" w:id="0">
    <w:p w14:paraId="4739ED0E" w14:textId="77777777" w:rsidR="00627B8B" w:rsidRDefault="00627B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7842C" w14:textId="77777777" w:rsidR="00627B8B" w:rsidRDefault="00627B8B" w:rsidP="00590471">
      <w:r>
        <w:separator/>
      </w:r>
    </w:p>
  </w:footnote>
  <w:footnote w:type="continuationSeparator" w:id="0">
    <w:p w14:paraId="1589531A" w14:textId="77777777" w:rsidR="00627B8B" w:rsidRDefault="00627B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3A830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CFAE314" wp14:editId="5FE6337B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BC8EC1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53D61"/>
    <w:multiLevelType w:val="hybridMultilevel"/>
    <w:tmpl w:val="EBEC3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458C0"/>
    <w:multiLevelType w:val="hybridMultilevel"/>
    <w:tmpl w:val="EEB64F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2428E6"/>
    <w:multiLevelType w:val="hybridMultilevel"/>
    <w:tmpl w:val="59F6B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B30C84"/>
    <w:multiLevelType w:val="hybridMultilevel"/>
    <w:tmpl w:val="A52E5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D77C72"/>
    <w:multiLevelType w:val="hybridMultilevel"/>
    <w:tmpl w:val="EED03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C685D"/>
    <w:multiLevelType w:val="hybridMultilevel"/>
    <w:tmpl w:val="367EC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754B6"/>
    <w:multiLevelType w:val="hybridMultilevel"/>
    <w:tmpl w:val="2D4C2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D750E"/>
    <w:multiLevelType w:val="hybridMultilevel"/>
    <w:tmpl w:val="DEBA1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1872B3"/>
    <w:multiLevelType w:val="hybridMultilevel"/>
    <w:tmpl w:val="D550D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752931">
    <w:abstractNumId w:val="1"/>
  </w:num>
  <w:num w:numId="2" w16cid:durableId="367921415">
    <w:abstractNumId w:val="2"/>
  </w:num>
  <w:num w:numId="3" w16cid:durableId="1710259383">
    <w:abstractNumId w:val="0"/>
  </w:num>
  <w:num w:numId="4" w16cid:durableId="1566867270">
    <w:abstractNumId w:val="10"/>
  </w:num>
  <w:num w:numId="5" w16cid:durableId="1144615369">
    <w:abstractNumId w:val="9"/>
  </w:num>
  <w:num w:numId="6" w16cid:durableId="1814063342">
    <w:abstractNumId w:val="4"/>
  </w:num>
  <w:num w:numId="7" w16cid:durableId="556009557">
    <w:abstractNumId w:val="8"/>
  </w:num>
  <w:num w:numId="8" w16cid:durableId="1367868094">
    <w:abstractNumId w:val="11"/>
  </w:num>
  <w:num w:numId="9" w16cid:durableId="1978300075">
    <w:abstractNumId w:val="6"/>
  </w:num>
  <w:num w:numId="10" w16cid:durableId="730495384">
    <w:abstractNumId w:val="3"/>
  </w:num>
  <w:num w:numId="11" w16cid:durableId="603223096">
    <w:abstractNumId w:val="7"/>
  </w:num>
  <w:num w:numId="12" w16cid:durableId="10251319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352"/>
    <w:rsid w:val="00001FD0"/>
    <w:rsid w:val="000239C0"/>
    <w:rsid w:val="00026EF3"/>
    <w:rsid w:val="00060042"/>
    <w:rsid w:val="0008685D"/>
    <w:rsid w:val="00090860"/>
    <w:rsid w:val="0009711F"/>
    <w:rsid w:val="000A03ED"/>
    <w:rsid w:val="000B02C1"/>
    <w:rsid w:val="000B4248"/>
    <w:rsid w:val="000D6102"/>
    <w:rsid w:val="000E6783"/>
    <w:rsid w:val="001112B1"/>
    <w:rsid w:val="00112FD7"/>
    <w:rsid w:val="00113BA7"/>
    <w:rsid w:val="001474F5"/>
    <w:rsid w:val="00150ABD"/>
    <w:rsid w:val="0018235B"/>
    <w:rsid w:val="00190854"/>
    <w:rsid w:val="001946FC"/>
    <w:rsid w:val="001A2C9A"/>
    <w:rsid w:val="001C61DC"/>
    <w:rsid w:val="001D3931"/>
    <w:rsid w:val="001D72F2"/>
    <w:rsid w:val="00210EDD"/>
    <w:rsid w:val="002149FE"/>
    <w:rsid w:val="002213C7"/>
    <w:rsid w:val="00222466"/>
    <w:rsid w:val="00224FE6"/>
    <w:rsid w:val="002442A8"/>
    <w:rsid w:val="0024753C"/>
    <w:rsid w:val="002630FC"/>
    <w:rsid w:val="00276026"/>
    <w:rsid w:val="00284B0B"/>
    <w:rsid w:val="002A6DE2"/>
    <w:rsid w:val="002B0E8C"/>
    <w:rsid w:val="002B309F"/>
    <w:rsid w:val="002B4549"/>
    <w:rsid w:val="002B6FCF"/>
    <w:rsid w:val="002D6D67"/>
    <w:rsid w:val="002E39DC"/>
    <w:rsid w:val="002F78D3"/>
    <w:rsid w:val="00310F17"/>
    <w:rsid w:val="00322A46"/>
    <w:rsid w:val="003326CB"/>
    <w:rsid w:val="00353B60"/>
    <w:rsid w:val="00371C16"/>
    <w:rsid w:val="0037485A"/>
    <w:rsid w:val="00376291"/>
    <w:rsid w:val="00380FD1"/>
    <w:rsid w:val="00383A0D"/>
    <w:rsid w:val="00383D02"/>
    <w:rsid w:val="00384A7A"/>
    <w:rsid w:val="00384E35"/>
    <w:rsid w:val="00385DE7"/>
    <w:rsid w:val="0039101F"/>
    <w:rsid w:val="003B5E71"/>
    <w:rsid w:val="003C6CE3"/>
    <w:rsid w:val="003D1B71"/>
    <w:rsid w:val="00405D5D"/>
    <w:rsid w:val="00413506"/>
    <w:rsid w:val="00416D7A"/>
    <w:rsid w:val="0041781A"/>
    <w:rsid w:val="00426754"/>
    <w:rsid w:val="004558A1"/>
    <w:rsid w:val="00475BCA"/>
    <w:rsid w:val="00476E7E"/>
    <w:rsid w:val="00483FAD"/>
    <w:rsid w:val="004C23C1"/>
    <w:rsid w:val="004D711B"/>
    <w:rsid w:val="004E158A"/>
    <w:rsid w:val="004F2C50"/>
    <w:rsid w:val="004F2F6E"/>
    <w:rsid w:val="004F7919"/>
    <w:rsid w:val="00522C65"/>
    <w:rsid w:val="00525717"/>
    <w:rsid w:val="00527076"/>
    <w:rsid w:val="0054697E"/>
    <w:rsid w:val="005649EB"/>
    <w:rsid w:val="00565C77"/>
    <w:rsid w:val="0056708E"/>
    <w:rsid w:val="005801E5"/>
    <w:rsid w:val="00585260"/>
    <w:rsid w:val="00590471"/>
    <w:rsid w:val="005B4020"/>
    <w:rsid w:val="005C54A4"/>
    <w:rsid w:val="005D01FA"/>
    <w:rsid w:val="00627B8B"/>
    <w:rsid w:val="00640604"/>
    <w:rsid w:val="00646F03"/>
    <w:rsid w:val="00653E17"/>
    <w:rsid w:val="0066233B"/>
    <w:rsid w:val="00672AAA"/>
    <w:rsid w:val="006A08E8"/>
    <w:rsid w:val="006A3836"/>
    <w:rsid w:val="006D79A8"/>
    <w:rsid w:val="006F690D"/>
    <w:rsid w:val="007228A8"/>
    <w:rsid w:val="0072353B"/>
    <w:rsid w:val="0072509C"/>
    <w:rsid w:val="00747E91"/>
    <w:rsid w:val="007575B6"/>
    <w:rsid w:val="00763B60"/>
    <w:rsid w:val="0076606A"/>
    <w:rsid w:val="00783D6E"/>
    <w:rsid w:val="007B3C81"/>
    <w:rsid w:val="007C1B67"/>
    <w:rsid w:val="007D67CA"/>
    <w:rsid w:val="007E668F"/>
    <w:rsid w:val="007F5B63"/>
    <w:rsid w:val="00803A0A"/>
    <w:rsid w:val="00814DC1"/>
    <w:rsid w:val="0084689D"/>
    <w:rsid w:val="00846CB9"/>
    <w:rsid w:val="00846D23"/>
    <w:rsid w:val="008557EC"/>
    <w:rsid w:val="008566AA"/>
    <w:rsid w:val="00862952"/>
    <w:rsid w:val="00870670"/>
    <w:rsid w:val="00883F05"/>
    <w:rsid w:val="00887BA6"/>
    <w:rsid w:val="00894BC1"/>
    <w:rsid w:val="00896132"/>
    <w:rsid w:val="008A1E6E"/>
    <w:rsid w:val="008C024F"/>
    <w:rsid w:val="008C2CFC"/>
    <w:rsid w:val="008C6476"/>
    <w:rsid w:val="00901BD2"/>
    <w:rsid w:val="00903B73"/>
    <w:rsid w:val="00912DC8"/>
    <w:rsid w:val="00913608"/>
    <w:rsid w:val="009403D4"/>
    <w:rsid w:val="00943862"/>
    <w:rsid w:val="009475DC"/>
    <w:rsid w:val="00967B93"/>
    <w:rsid w:val="0098090D"/>
    <w:rsid w:val="009847BB"/>
    <w:rsid w:val="00995D0E"/>
    <w:rsid w:val="009A4F54"/>
    <w:rsid w:val="009B3F8A"/>
    <w:rsid w:val="009D090F"/>
    <w:rsid w:val="009E2DA4"/>
    <w:rsid w:val="00A003B4"/>
    <w:rsid w:val="00A1054E"/>
    <w:rsid w:val="00A31464"/>
    <w:rsid w:val="00A31B16"/>
    <w:rsid w:val="00A33613"/>
    <w:rsid w:val="00A47A8D"/>
    <w:rsid w:val="00A56630"/>
    <w:rsid w:val="00AB69ED"/>
    <w:rsid w:val="00AC5B02"/>
    <w:rsid w:val="00AC6C7E"/>
    <w:rsid w:val="00B071E2"/>
    <w:rsid w:val="00B17E4A"/>
    <w:rsid w:val="00B4158A"/>
    <w:rsid w:val="00B6466C"/>
    <w:rsid w:val="00B679EA"/>
    <w:rsid w:val="00B85585"/>
    <w:rsid w:val="00BA2AC2"/>
    <w:rsid w:val="00BB1B5D"/>
    <w:rsid w:val="00BC22C7"/>
    <w:rsid w:val="00BD195A"/>
    <w:rsid w:val="00BE6018"/>
    <w:rsid w:val="00BF46A2"/>
    <w:rsid w:val="00C07240"/>
    <w:rsid w:val="00C112BA"/>
    <w:rsid w:val="00C14078"/>
    <w:rsid w:val="00C31847"/>
    <w:rsid w:val="00C663B9"/>
    <w:rsid w:val="00C87FB7"/>
    <w:rsid w:val="00CB37C6"/>
    <w:rsid w:val="00CB444B"/>
    <w:rsid w:val="00CB763B"/>
    <w:rsid w:val="00CC5FF7"/>
    <w:rsid w:val="00CE1E3D"/>
    <w:rsid w:val="00D03A2F"/>
    <w:rsid w:val="00D053FA"/>
    <w:rsid w:val="00D81226"/>
    <w:rsid w:val="00D84352"/>
    <w:rsid w:val="00DC3F0A"/>
    <w:rsid w:val="00DC73A1"/>
    <w:rsid w:val="00E26AED"/>
    <w:rsid w:val="00E3156D"/>
    <w:rsid w:val="00E32494"/>
    <w:rsid w:val="00E640F2"/>
    <w:rsid w:val="00E73AB8"/>
    <w:rsid w:val="00E8415D"/>
    <w:rsid w:val="00E90A60"/>
    <w:rsid w:val="00E92ACA"/>
    <w:rsid w:val="00ED47F7"/>
    <w:rsid w:val="00ED5DBF"/>
    <w:rsid w:val="00EE7E09"/>
    <w:rsid w:val="00EF1D76"/>
    <w:rsid w:val="00F0223C"/>
    <w:rsid w:val="00F04142"/>
    <w:rsid w:val="00F2224A"/>
    <w:rsid w:val="00F22D10"/>
    <w:rsid w:val="00F3235D"/>
    <w:rsid w:val="00F32393"/>
    <w:rsid w:val="00F46CB4"/>
    <w:rsid w:val="00F878BD"/>
    <w:rsid w:val="00F905BF"/>
    <w:rsid w:val="00FE7401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D2A1BB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98090D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843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843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linkedin.com/in/austin-bennett-328217235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Braulio.Cuellar@healthonecares.com" TargetMode="Externa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hyperlink" Target="mailto:josh.drohan@biiconsulting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ast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C135E01EAEE43B3AAEDF8D79522F8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5FC3C7-61CE-4563-A93F-3542273B0BD9}"/>
      </w:docPartPr>
      <w:docPartBody>
        <w:p w:rsidR="00B52EAD" w:rsidRDefault="00C71106">
          <w:pPr>
            <w:pStyle w:val="FC135E01EAEE43B3AAEDF8D79522F849"/>
          </w:pPr>
          <w:r w:rsidRPr="00AC6C7E">
            <w:t>Education</w:t>
          </w:r>
        </w:p>
      </w:docPartBody>
    </w:docPart>
    <w:docPart>
      <w:docPartPr>
        <w:name w:val="9FABFA558BFA412594E371FB12779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10BD5-AFE2-4E35-B6B2-A35A65B4E301}"/>
      </w:docPartPr>
      <w:docPartBody>
        <w:p w:rsidR="00B52EAD" w:rsidRDefault="00C71106" w:rsidP="00C71106">
          <w:pPr>
            <w:pStyle w:val="9FABFA558BFA412594E371FB12779F91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106"/>
    <w:rsid w:val="0020324C"/>
    <w:rsid w:val="0047286E"/>
    <w:rsid w:val="005458FA"/>
    <w:rsid w:val="00B52EAD"/>
    <w:rsid w:val="00C30C41"/>
    <w:rsid w:val="00C7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A78CBB2ED84F9C89D2B9D359346FD2">
    <w:name w:val="C3A78CBB2ED84F9C89D2B9D359346FD2"/>
  </w:style>
  <w:style w:type="paragraph" w:customStyle="1" w:styleId="FC135E01EAEE43B3AAEDF8D79522F849">
    <w:name w:val="FC135E01EAEE43B3AAEDF8D79522F84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FABFA558BFA412594E371FB12779F91">
    <w:name w:val="9FABFA558BFA412594E371FB12779F91"/>
    <w:rsid w:val="00C71106"/>
  </w:style>
  <w:style w:type="paragraph" w:customStyle="1" w:styleId="818B889EEC704B6ABC60C77E90F2F142">
    <w:name w:val="818B889EEC704B6ABC60C77E90F2F142"/>
    <w:rsid w:val="0020324C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3</Pages>
  <Words>460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2022-05-28T22:23:00Z</dcterms:created>
  <dcterms:modified xsi:type="dcterms:W3CDTF">2023-05-25T18:50:00Z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